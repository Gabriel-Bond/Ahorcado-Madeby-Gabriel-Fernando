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</w:p>
    <w:tbl>
      <w:tblPr>
        <w:tblStyle w:val="TableGrid"/>
        <w:tblLayout w:type="fixed"/>
        <w:tblpPr w:leftFromText="0" w:rightFromText="0" w:vertAnchor="text" w:horzAnchor="page" w:tblpX="0" w:tblpY="0"/>
        <w:tblOverlap w:val="never"/>
        "
        <w:tblW w:w="11889" w:type="dxa"/>
        <w:tblLook w:val="04A0" w:firstRow="1" w:lastRow="0" w:firstColumn="1" w:lastColumn="0" w:noHBand="0" w:noVBand="1"/>
      </w:tblPr>
      <w:tblGrid>
        <w:gridCol w:w="11909"/>
      </w:tblGrid>
      <w:tr>
        <w:trPr>
          <w:trHeight w:hRule="exact" w:val="555"/>
        </w:trPr>
        <w:tc>
          <w:tcPr>
            <w:tcW w:w="1190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</w:tr>
      <w:tr>
        <w:trPr>
          <w:trHeight w:hRule="exact" w:val="15734"/>
        </w:trPr>
        <w:tc>
          <w:tcPr>
            <w:tcW w:w="1190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479" w:lineRule="exact"/>
              <w:ind w:left="534" w:right="1420" w:firstLine="0"/>
            </w:pPr>
            <w:r/>
            <w:r>
              <w:rPr lang="en-GB" sz="48" baseline="0" dirty="0">
                <w:jc w:val="left"/>
                <w:rFonts w:ascii="Arial" w:hAnsi="Arial" w:cs="Arial"/>
                <w:color w:val="000000"/>
                <w:sz w:val="48"/>
                <w:szCs w:val="48"/>
              </w:rPr>
              <w:t>M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pacing w:val="-4"/>
                <w:sz w:val="48"/>
                <w:szCs w:val="48"/>
              </w:rPr>
              <w:t>A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z w:val="48"/>
                <w:szCs w:val="48"/>
              </w:rPr>
              <w:t>N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pacing w:val="-20"/>
                <w:sz w:val="48"/>
                <w:szCs w:val="48"/>
              </w:rPr>
              <w:t>U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pacing w:val="-4"/>
                <w:sz w:val="48"/>
                <w:szCs w:val="48"/>
              </w:rPr>
              <w:t>A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pacing w:val="-19"/>
                <w:sz w:val="48"/>
                <w:szCs w:val="48"/>
              </w:rPr>
              <w:t>L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pacing w:val="-21"/>
                <w:sz w:val="48"/>
                <w:szCs w:val="48"/>
              </w:rPr>
              <w:t> DE US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pacing w:val="-20"/>
                <w:sz w:val="48"/>
                <w:szCs w:val="48"/>
              </w:rPr>
              <w:t>U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pacing w:val="-4"/>
                <w:sz w:val="48"/>
                <w:szCs w:val="48"/>
              </w:rPr>
              <w:t>A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pacing w:val="-3"/>
                <w:sz w:val="48"/>
                <w:szCs w:val="48"/>
              </w:rPr>
              <w:t>RIO — 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pacing w:val="-4"/>
                <w:sz w:val="48"/>
                <w:szCs w:val="48"/>
              </w:rPr>
              <w:t>A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z w:val="48"/>
                <w:szCs w:val="48"/>
              </w:rPr>
              <w:t>HO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pacing w:val="-10"/>
                <w:sz w:val="48"/>
                <w:szCs w:val="48"/>
              </w:rPr>
              <w:t>R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pacing w:val="-9"/>
                <w:sz w:val="48"/>
                <w:szCs w:val="48"/>
              </w:rPr>
              <w:t>C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pacing w:val="-4"/>
                <w:sz w:val="48"/>
                <w:szCs w:val="48"/>
              </w:rPr>
              <w:t>A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pacing w:val="-4"/>
                <w:sz w:val="48"/>
                <w:szCs w:val="48"/>
              </w:rPr>
              <w:t>DO DE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pacing w:val="-19"/>
                <w:sz w:val="48"/>
                <w:szCs w:val="48"/>
              </w:rPr>
              <w:t>L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z w:val="48"/>
                <w:szCs w:val="48"/>
              </w:rPr>
              <w:t>  </w:t>
            </w:r>
            <w:r/>
            <w:r>
              <w:rPr lang="en-GB" sz="48" baseline="0" dirty="0">
                <w:jc w:val="left"/>
                <w:rFonts w:ascii="Arial" w:hAnsi="Arial" w:cs="Arial"/>
                <w:color w:val="000000"/>
                <w:spacing w:val="-22"/>
                <w:sz w:val="48"/>
                <w:szCs w:val="48"/>
              </w:rPr>
              <w:t>BIENES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pacing w:val="-41"/>
                <w:sz w:val="48"/>
                <w:szCs w:val="48"/>
              </w:rPr>
              <w:t>T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pacing w:val="-4"/>
                <w:sz w:val="48"/>
                <w:szCs w:val="48"/>
              </w:rPr>
              <w:t>A</w:t>
            </w:r>
            <w:r>
              <w:rPr lang="en-GB" sz="48" baseline="0" dirty="0">
                <w:jc w:val="left"/>
                <w:rFonts w:ascii="Arial" w:hAnsi="Arial" w:cs="Arial"/>
                <w:color w:val="000000"/>
                <w:sz w:val="48"/>
                <w:szCs w:val="48"/>
              </w:rPr>
              <w:t>R</w:t>
            </w:r>
            <w:r>
              <w:rPr>
                <w:rFonts w:ascii="Times New Roman" w:hAnsi="Times New Roman" w:cs="Times New Roman"/>
                <w:sz w:val="48"/>
                <w:szCs w:val="48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479" w:lineRule="exact"/>
              <w:ind w:left="1013" w:right="7489" w:hanging="479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b/>
                <w:bCs/>
                <w:i/>
                <w:iCs/>
                <w:color w:val="000000"/>
                <w:spacing w:val="-27"/>
                <w:sz w:val="24"/>
                <w:szCs w:val="24"/>
              </w:rPr>
              <w:t>V</w:t>
            </w:r>
            <w:r>
              <w:rPr lang="en-GB" sz="24" baseline="0" dirty="0">
                <w:jc w:val="left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ersión: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 1.05</w:t>
            </w:r>
            <w:r>
              <w:rPr lang="en-GB" sz="24" baseline="0" dirty="0">
                <w:jc w:val="left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Desarrollado por: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>
              <w:br w:type="textWrapping" w:clear="all"/>
            </w:r>
            <w:r>
              <w:drawing>
                <wp:anchor simplePos="0" relativeHeight="251658303" behindDoc="0" locked="0" layoutInCell="1" allowOverlap="1">
                  <wp:simplePos x="0" y="0"/>
                  <wp:positionH relativeFrom="page">
                    <wp:posOffset>472058</wp:posOffset>
                  </wp:positionH>
                  <wp:positionV relativeFrom="line">
                    <wp:posOffset>200829</wp:posOffset>
                  </wp:positionV>
                  <wp:extent cx="65532" cy="65531"/>
                  <wp:effectExtent l="0" t="0" r="0" b="0"/>
                  <wp:wrapNone/>
                  <wp:docPr id="100" name="Freeform 1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Gabriel Rodrigo Enríquez Guerra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9" w:lineRule="exact"/>
              <w:ind w:left="1013" w:right="0" w:firstLine="0"/>
            </w:pPr>
            <w:r>
              <w:drawing>
                <wp:anchor simplePos="0" relativeHeight="251658309" behindDoc="0" locked="0" layoutInCell="1" allowOverlap="1">
                  <wp:simplePos x="0" y="0"/>
                  <wp:positionH relativeFrom="page">
                    <wp:posOffset>472058</wp:posOffset>
                  </wp:positionH>
                  <wp:positionV relativeFrom="line">
                    <wp:posOffset>51604</wp:posOffset>
                  </wp:positionV>
                  <wp:extent cx="65532" cy="65531"/>
                  <wp:effectExtent l="0" t="0" r="0" b="0"/>
                  <wp:wrapNone/>
                  <wp:docPr id="101" name="Freeform 1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Fernando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5"/>
                <w:sz w:val="24"/>
                <w:szCs w:val="24"/>
              </w:rPr>
              <w:t>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Alejand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o Hernández Ramos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512" w:after="0" w:line="398" w:lineRule="exact"/>
              <w:ind w:left="534" w:right="0" w:firstLine="0"/>
            </w:pPr>
            <w:r/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 Descripción general del juego: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00" w:after="0" w:line="239" w:lineRule="exact"/>
              <w:ind w:left="534" w:right="839" w:firstLine="0"/>
              <w:jc w:val="both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Aho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cado del Bienestar es un juego en consola donde el jugador debe adivinar una palabra oculta antes de  </w:t>
            </w:r>
            <w:r/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quedarse sin intentos. Cada er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or dibuja una parte del aho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cado hasta completar la figura, lo que significa  </w:t>
            </w:r>
            <w:r/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pe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de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27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00" w:after="0" w:line="239" w:lineRule="exact"/>
              <w:ind w:left="534" w:right="456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El juego of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ece 4 niveles de dificultad, cada uno con un núme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o distinto de intentos y palabras más complejas y  </w:t>
            </w:r>
            <w:r/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específicas.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692" w:after="0" w:line="398" w:lineRule="exact"/>
              <w:ind w:left="534" w:right="0" w:firstLine="0"/>
            </w:pPr>
            <w:r/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 Requisitos del sistema: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00" w:after="0" w:line="239" w:lineRule="exact"/>
              <w:ind w:left="995" w:right="6435" w:firstLine="0"/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472058</wp:posOffset>
                  </wp:positionH>
                  <wp:positionV relativeFrom="line">
                    <wp:posOffset>175430</wp:posOffset>
                  </wp:positionV>
                  <wp:extent cx="65532" cy="65531"/>
                  <wp:effectExtent l="0" t="0" r="0" b="0"/>
                  <wp:wrapNone/>
                  <wp:docPr id="102" name="Freeform 1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Sistema operativo: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14"/>
                <w:sz w:val="24"/>
                <w:szCs w:val="24"/>
              </w:rPr>
              <w:t>W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indows, Linux o MacOS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472058</wp:posOffset>
                  </wp:positionH>
                  <wp:positionV relativeFrom="line">
                    <wp:posOffset>51605</wp:posOffset>
                  </wp:positionV>
                  <wp:extent cx="65532" cy="65531"/>
                  <wp:effectExtent l="0" t="0" r="0" b="0"/>
                  <wp:wrapNone/>
                  <wp:docPr id="103" name="Freeform 1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Python 3.8 o superior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9" w:lineRule="exact"/>
              <w:ind w:left="933" w:right="6802" w:firstLine="0"/>
              <w:jc w:val="right"/>
            </w:pPr>
            <w:r>
              <w:drawing>
                <wp:anchor simplePos="0" relativeHeight="251658357" behindDoc="0" locked="0" layoutInCell="1" allowOverlap="1">
                  <wp:simplePos x="0" y="0"/>
                  <wp:positionH relativeFrom="page">
                    <wp:posOffset>472058</wp:posOffset>
                  </wp:positionH>
                  <wp:positionV relativeFrom="line">
                    <wp:posOffset>48430</wp:posOffset>
                  </wp:positionV>
                  <wp:extent cx="65532" cy="65531"/>
                  <wp:effectExtent l="0" t="0" r="0" b="0"/>
                  <wp:wrapNone/>
                  <wp:docPr id="104" name="Freeform 1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Consola o terminal para ejecutar el script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9" w:lineRule="exact"/>
              <w:ind w:left="1013" w:right="0" w:firstLine="0"/>
            </w:pPr>
            <w:r>
              <w:drawing>
                <wp:anchor simplePos="0" relativeHeight="251658363" behindDoc="0" locked="0" layoutInCell="1" allowOverlap="1">
                  <wp:simplePos x="0" y="0"/>
                  <wp:positionH relativeFrom="page">
                    <wp:posOffset>472058</wp:posOffset>
                  </wp:positionH>
                  <wp:positionV relativeFrom="line">
                    <wp:posOffset>51605</wp:posOffset>
                  </wp:positionV>
                  <wp:extent cx="65532" cy="65531"/>
                  <wp:effectExtent l="0" t="0" r="0" b="0"/>
                  <wp:wrapNone/>
                  <wp:docPr id="105" name="Freeform 1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No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equie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 conexión a internet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612" w:after="0" w:line="398" w:lineRule="exact"/>
              <w:ind w:left="534" w:right="0" w:firstLine="0"/>
            </w:pPr>
            <w:r/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 ¿Cómo inicia</w:t>
            </w:r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pacing w:val="-7"/>
                <w:sz w:val="36"/>
                <w:szCs w:val="36"/>
              </w:rPr>
              <w:t>r</w:t>
            </w:r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 el juego?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00" w:after="0" w:line="239" w:lineRule="exact"/>
              <w:ind w:left="635" w:right="4862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z w:val="24"/>
                <w:szCs w:val="24"/>
              </w:rPr>
              <w:t>1.</w:t>
            </w:r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pacing w:val="29"/>
                <w:sz w:val="24"/>
                <w:szCs w:val="24"/>
              </w:rPr>
              <w:t> 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Desca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ga o copia el a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chivo del p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ograma con extensión </w:t>
            </w:r>
            <w:r>
              <w:rPr lang="en-GB" sz="20" baseline="0" dirty="0">
                <w:jc w:val="left"/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.py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z w:val="24"/>
                <w:szCs w:val="24"/>
              </w:rPr>
              <w:t>2.</w:t>
            </w:r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pacing w:val="29"/>
                <w:sz w:val="24"/>
                <w:szCs w:val="24"/>
              </w:rPr>
              <w:t> 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Ab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 una terminal en la carpeta donde esté el a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chivo.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9" w:lineRule="exact"/>
              <w:ind w:left="653" w:right="0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z w:val="24"/>
                <w:szCs w:val="24"/>
              </w:rPr>
              <w:t>3.</w:t>
            </w:r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pacing w:val="29"/>
                <w:sz w:val="24"/>
                <w:szCs w:val="24"/>
              </w:rPr>
              <w:t> 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Ejecuta el comando: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03" w:lineRule="exact"/>
              <w:ind w:left="653" w:right="0" w:firstLine="0"/>
            </w:pPr>
            <w:r/>
            <w:r>
              <w:rPr lang="en-GB" sz="20" baseline="0" dirty="0">
                <w:jc w:val="left"/>
                <w:rFonts w:ascii="Courier New" w:hAnsi="Courier New" w:cs="Courier New"/>
                <w:color w:val="000000"/>
                <w:sz w:val="20"/>
                <w:szCs w:val="20"/>
              </w:rPr>
              <w:t>4. </w:t>
            </w:r>
            <w:r>
              <w:rPr lang="en-GB" sz="20" baseline="0" dirty="0">
                <w:jc w:val="left"/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Python ahorcado.py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6" w:lineRule="exact"/>
              <w:ind w:left="653" w:right="0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z w:val="24"/>
                <w:szCs w:val="24"/>
              </w:rPr>
              <w:t>5.</w:t>
            </w:r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pacing w:val="29"/>
                <w:sz w:val="24"/>
                <w:szCs w:val="24"/>
              </w:rPr>
              <w:t> 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Apa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ecerá el </w:t>
            </w:r>
            <w:r>
              <w:rPr lang="en-GB" sz="24" baseline="0" dirty="0">
                <w:jc w:val="left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menú principal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592" w:after="0" w:line="398" w:lineRule="exact"/>
              <w:ind w:left="534" w:right="0" w:firstLine="0"/>
            </w:pPr>
            <w:r/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 Menú principal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00" w:after="0" w:line="265" w:lineRule="exact"/>
              <w:ind w:left="534" w:right="0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Cuando inicias el p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ograma verás: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60" w:after="0" w:line="226" w:lineRule="exact"/>
              <w:ind w:left="534" w:right="0" w:firstLine="0"/>
            </w:pPr>
            <w:r/>
            <w:r>
              <w:rPr lang="en-GB" sz="20" baseline="0" dirty="0">
                <w:jc w:val="left"/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1 - Fácil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40" w:after="0" w:line="226" w:lineRule="exact"/>
              <w:ind w:left="534" w:right="0" w:firstLine="0"/>
            </w:pPr>
            <w:r/>
            <w:r>
              <w:rPr lang="en-GB" sz="20" baseline="0" dirty="0">
                <w:jc w:val="left"/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2 - Medio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40" w:after="0" w:line="226" w:lineRule="exact"/>
              <w:ind w:left="534" w:right="0" w:firstLine="0"/>
            </w:pPr>
            <w:r/>
            <w:r>
              <w:rPr lang="en-GB" sz="20" baseline="0" dirty="0">
                <w:jc w:val="left"/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3 - Difícil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40" w:after="0" w:line="236" w:lineRule="exact"/>
              <w:ind w:left="534" w:right="0" w:firstLine="0"/>
            </w:pPr>
            <w:r/>
            <w:r>
              <w:rPr lang="en-GB" sz="20" baseline="0" dirty="0">
                <w:jc w:val="left"/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4 - Modo Diablo</w:t>
            </w:r>
            <w:r>
              <w:rPr lang="en-GB" sz="20" baseline="0" dirty="0">
                <w:jc w:val="left"/>
                <w:rFonts w:ascii="Courier New" w:hAnsi="Courier New" w:cs="Courier New"/>
                <w:color w:val="000000"/>
                <w:sz w:val="20"/>
                <w:szCs w:val="20"/>
              </w:rPr>
              <w:t> </w:t>
            </w:r>
            <w:r>
              <w:rPr lang="en-GB" sz="20" baseline="0" dirty="0">
                <w:jc w:val="left"/>
                <w:rFonts w:ascii="Arial" w:hAnsi="Arial" w:cs="Arial"/>
                <w:color w:val="000000"/>
                <w:sz w:val="20"/>
                <w:szCs w:val="20"/>
              </w:rPr>
              <w:t>😛😈🔥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2" w:after="0" w:line="524" w:lineRule="exact"/>
              <w:ind w:left="534" w:right="10100" w:firstLine="0"/>
            </w:pPr>
            <w:r/>
            <w:r>
              <w:rPr lang="en-GB" sz="20" baseline="0" dirty="0">
                <w:jc w:val="left"/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0 - Salir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lang="en-GB" sz="27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27"/>
                <w:szCs w:val="27"/>
              </w:rPr>
              <w:t>Opciones: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00" w:after="0" w:line="265" w:lineRule="exact"/>
              <w:ind w:left="1013" w:right="0" w:firstLine="0"/>
            </w:pPr>
            <w:r>
              <w:drawing>
                <wp:anchor simplePos="0" relativeHeight="251658543" behindDoc="0" locked="0" layoutInCell="1" allowOverlap="1">
                  <wp:simplePos x="0" y="0"/>
                  <wp:positionH relativeFrom="page">
                    <wp:posOffset>472058</wp:posOffset>
                  </wp:positionH>
                  <wp:positionV relativeFrom="line">
                    <wp:posOffset>201464</wp:posOffset>
                  </wp:positionV>
                  <wp:extent cx="65532" cy="65531"/>
                  <wp:effectExtent l="0" t="0" r="0" b="0"/>
                  <wp:wrapNone/>
                  <wp:docPr id="106" name="Freeform 1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1 — Fácil: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 palabras cortas, 6 intentos.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9" w:lineRule="exact"/>
              <w:ind w:left="1013" w:right="0" w:firstLine="0"/>
            </w:pPr>
            <w:r>
              <w:drawing>
                <wp:anchor simplePos="0" relativeHeight="251658552" behindDoc="0" locked="0" layoutInCell="1" allowOverlap="1">
                  <wp:simplePos x="0" y="0"/>
                  <wp:positionH relativeFrom="page">
                    <wp:posOffset>472058</wp:posOffset>
                  </wp:positionH>
                  <wp:positionV relativeFrom="line">
                    <wp:posOffset>61129</wp:posOffset>
                  </wp:positionV>
                  <wp:extent cx="65532" cy="65531"/>
                  <wp:effectExtent l="0" t="0" r="0" b="0"/>
                  <wp:wrapNone/>
                  <wp:docPr id="107" name="Freeform 1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2 — Medio: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 dificultad moderada, 5 intentos.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9" w:lineRule="exact"/>
              <w:ind w:left="1013" w:right="0" w:firstLine="0"/>
            </w:pPr>
            <w:r>
              <w:drawing>
                <wp:anchor simplePos="0" relativeHeight="251658561" behindDoc="0" locked="0" layoutInCell="1" allowOverlap="1">
                  <wp:simplePos x="0" y="0"/>
                  <wp:positionH relativeFrom="page">
                    <wp:posOffset>472058</wp:posOffset>
                  </wp:positionH>
                  <wp:positionV relativeFrom="line">
                    <wp:posOffset>61129</wp:posOffset>
                  </wp:positionV>
                  <wp:extent cx="65532" cy="65531"/>
                  <wp:effectExtent l="0" t="0" r="0" b="0"/>
                  <wp:wrapNone/>
                  <wp:docPr id="108" name="Freeform 1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3 — Difícil: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 palabras la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gas, 4 intentos.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113" w:line="227" w:lineRule="exact"/>
              <w:ind w:left="995" w:right="5408" w:firstLine="0"/>
            </w:pPr>
            <w:r>
              <w:drawing>
                <wp:anchor simplePos="0" relativeHeight="251658571" behindDoc="0" locked="0" layoutInCell="1" allowOverlap="1">
                  <wp:simplePos x="0" y="0"/>
                  <wp:positionH relativeFrom="page">
                    <wp:posOffset>472058</wp:posOffset>
                  </wp:positionH>
                  <wp:positionV relativeFrom="line">
                    <wp:posOffset>50334</wp:posOffset>
                  </wp:positionV>
                  <wp:extent cx="65532" cy="65531"/>
                  <wp:effectExtent l="0" t="0" r="0" b="0"/>
                  <wp:wrapNone/>
                  <wp:docPr id="109" name="Freeform 1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4 — Modo Diablo: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 palabras complejas, solo 2 intentos.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>
              <w:drawing>
                <wp:anchor simplePos="0" relativeHeight="251658580" behindDoc="0" locked="0" layoutInCell="1" allowOverlap="1">
                  <wp:simplePos x="0" y="0"/>
                  <wp:positionH relativeFrom="page">
                    <wp:posOffset>472058</wp:posOffset>
                  </wp:positionH>
                  <wp:positionV relativeFrom="line">
                    <wp:posOffset>54144</wp:posOffset>
                  </wp:positionV>
                  <wp:extent cx="65532" cy="65531"/>
                  <wp:effectExtent l="0" t="0" r="0" b="0"/>
                  <wp:wrapNone/>
                  <wp:docPr id="110" name="Freeform 1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0 — Salir: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 termina el p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ograma.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554"/>
        </w:trPr>
        <w:tc>
          <w:tcPr>
            <w:tcW w:w="1190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  <w:sectPr>
          <w:type w:val="continuous"/>
          <w:pgSz w:w="11920" w:h="16848"/>
          <w:pgMar w:top="0" w:right="0" w:bottom="0" w:left="0" w:header="708" w:footer="708" w:gutter="0"/>
          <w:docGrid w:linePitch="360"/>
        </w:sectPr>
      </w:pPr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</w:p>
    <w:tbl>
      <w:tblPr>
        <w:tblStyle w:val="TableGrid"/>
        <w:tblLayout w:type="fixed"/>
        <w:tblpPr w:leftFromText="0" w:rightFromText="0" w:vertAnchor="text" w:horzAnchor="page" w:tblpX="0" w:tblpY="0"/>
        <w:tblOverlap w:val="never"/>
        "
        <w:tblW w:w="11889" w:type="dxa"/>
        <w:tblLook w:val="04A0" w:firstRow="1" w:lastRow="0" w:firstColumn="1" w:lastColumn="0" w:noHBand="0" w:noVBand="1"/>
      </w:tblPr>
      <w:tblGrid>
        <w:gridCol w:w="11909"/>
      </w:tblGrid>
      <w:tr>
        <w:trPr>
          <w:trHeight w:hRule="exact" w:val="555"/>
        </w:trPr>
        <w:tc>
          <w:tcPr>
            <w:tcW w:w="1190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</w:tr>
      <w:tr>
        <w:trPr>
          <w:trHeight w:hRule="exact" w:val="15734"/>
        </w:trPr>
        <w:tc>
          <w:tcPr>
            <w:tcW w:w="1190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65" w:lineRule="exact"/>
              <w:ind w:left="534" w:right="-18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Para elegir un modo, escribe el núme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o y p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esiona </w:t>
            </w:r>
            <w:r>
              <w:rPr lang="en-GB" sz="24" baseline="0" dirty="0">
                <w:jc w:val="left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Enter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3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652" w:after="0" w:line="398" w:lineRule="exact"/>
              <w:ind w:left="534" w:right="0" w:firstLine="0"/>
            </w:pPr>
            <w:r/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Mecánicas de juego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00" w:after="0" w:line="265" w:lineRule="exact"/>
              <w:ind w:left="534" w:right="0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Una vez elegido el nivel: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00" w:after="0" w:line="265" w:lineRule="exact"/>
              <w:ind w:left="653" w:right="0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z w:val="24"/>
                <w:szCs w:val="24"/>
              </w:rPr>
              <w:t>1.</w:t>
            </w:r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pacing w:val="29"/>
                <w:sz w:val="24"/>
                <w:szCs w:val="24"/>
              </w:rPr>
              <w:t> 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Se selecciona una palabra oculta al aza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27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27" w:lineRule="exact"/>
              <w:ind w:left="653" w:right="6344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z w:val="24"/>
                <w:szCs w:val="24"/>
              </w:rPr>
              <w:t>2.</w:t>
            </w:r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pacing w:val="29"/>
                <w:sz w:val="24"/>
                <w:szCs w:val="24"/>
              </w:rPr>
              <w:t> 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El jugador debe ing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esar </w:t>
            </w:r>
            <w:r>
              <w:rPr lang="en-GB" sz="24" baseline="0" dirty="0">
                <w:jc w:val="left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una letra por turno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z w:val="24"/>
                <w:szCs w:val="24"/>
              </w:rPr>
              <w:t>3.</w:t>
            </w:r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pacing w:val="29"/>
                <w:sz w:val="24"/>
                <w:szCs w:val="24"/>
              </w:rPr>
              <w:t> 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El sistema valida la letra: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27" w:lineRule="exact"/>
              <w:ind w:left="1373" w:right="8005" w:firstLine="0"/>
            </w:pPr>
            <w:r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702944</wp:posOffset>
                  </wp:positionH>
                  <wp:positionV relativeFrom="line">
                    <wp:posOffset>43095</wp:posOffset>
                  </wp:positionV>
                  <wp:extent cx="60960" cy="60959"/>
                  <wp:effectExtent l="0" t="0" r="0" b="0"/>
                  <wp:wrapNone/>
                  <wp:docPr id="111" name="Freeform 1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0960" cy="60959"/>
                          </a:xfrm>
                          <a:custGeom>
                            <a:rect l="l" t="t" r="r" b="b"/>
                            <a:pathLst>
                              <a:path w="1016001" h="1016000">
                                <a:moveTo>
                                  <a:pt x="1016001" y="508000"/>
                                </a:moveTo>
                                <a:cubicBezTo>
                                  <a:pt x="1016001" y="440636"/>
                                  <a:pt x="1003111" y="375835"/>
                                  <a:pt x="977331" y="313597"/>
                                </a:cubicBezTo>
                                <a:cubicBezTo>
                                  <a:pt x="951552" y="251360"/>
                                  <a:pt x="914845" y="196425"/>
                                  <a:pt x="867211" y="148790"/>
                                </a:cubicBezTo>
                                <a:cubicBezTo>
                                  <a:pt x="819576" y="101156"/>
                                  <a:pt x="764641" y="64449"/>
                                  <a:pt x="702404" y="38670"/>
                                </a:cubicBezTo>
                                <a:cubicBezTo>
                                  <a:pt x="640166" y="12890"/>
                                  <a:pt x="575365" y="0"/>
                                  <a:pt x="508001" y="0"/>
                                </a:cubicBezTo>
                                <a:cubicBezTo>
                                  <a:pt x="440635" y="0"/>
                                  <a:pt x="375834" y="12890"/>
                                  <a:pt x="313597" y="38670"/>
                                </a:cubicBezTo>
                                <a:cubicBezTo>
                                  <a:pt x="251360" y="64449"/>
                                  <a:pt x="196424" y="101156"/>
                                  <a:pt x="148790" y="148790"/>
                                </a:cubicBezTo>
                                <a:cubicBezTo>
                                  <a:pt x="101156" y="196425"/>
                                  <a:pt x="64449" y="251360"/>
                                  <a:pt x="38670" y="313597"/>
                                </a:cubicBezTo>
                                <a:cubicBezTo>
                                  <a:pt x="12890" y="375835"/>
                                  <a:pt x="0" y="440636"/>
                                  <a:pt x="1" y="508000"/>
                                </a:cubicBezTo>
                                <a:cubicBezTo>
                                  <a:pt x="0" y="575366"/>
                                  <a:pt x="12890" y="640167"/>
                                  <a:pt x="38670" y="702404"/>
                                </a:cubicBezTo>
                                <a:cubicBezTo>
                                  <a:pt x="64449" y="764641"/>
                                  <a:pt x="101156" y="819577"/>
                                  <a:pt x="148790" y="867211"/>
                                </a:cubicBezTo>
                                <a:cubicBezTo>
                                  <a:pt x="196424" y="914845"/>
                                  <a:pt x="251360" y="951552"/>
                                  <a:pt x="313597" y="977331"/>
                                </a:cubicBezTo>
                                <a:cubicBezTo>
                                  <a:pt x="375834" y="1003111"/>
                                  <a:pt x="440635" y="1016000"/>
                                  <a:pt x="508001" y="1016000"/>
                                </a:cubicBezTo>
                                <a:cubicBezTo>
                                  <a:pt x="575365" y="1016000"/>
                                  <a:pt x="640166" y="1003111"/>
                                  <a:pt x="702404" y="977331"/>
                                </a:cubicBezTo>
                                <a:cubicBezTo>
                                  <a:pt x="764641" y="951552"/>
                                  <a:pt x="819576" y="914845"/>
                                  <a:pt x="867211" y="867211"/>
                                </a:cubicBezTo>
                                <a:cubicBezTo>
                                  <a:pt x="914845" y="819577"/>
                                  <a:pt x="951552" y="764641"/>
                                  <a:pt x="977331" y="702404"/>
                                </a:cubicBezTo>
                                <a:cubicBezTo>
                                  <a:pt x="1003111" y="640167"/>
                                  <a:pt x="1016001" y="575366"/>
                                  <a:pt x="1016001" y="508000"/>
                                </a:cubicBezTo>
                                <a:close/>
                                <a:moveTo>
                                  <a:pt x="1016001" y="508000"/>
                                </a:moveTo>
                              </a:path>
                            </a:pathLst>
                          </a:custGeom>
                          <a:noFill/>
                          <a:ln w="5333" cap="flat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508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No puede ser un núme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o.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>
              <w:drawing>
                <wp:anchor simplePos="0" relativeHeight="251658308" behindDoc="0" locked="0" layoutInCell="1" allowOverlap="1">
                  <wp:simplePos x="0" y="0"/>
                  <wp:positionH relativeFrom="page">
                    <wp:posOffset>702944</wp:posOffset>
                  </wp:positionH>
                  <wp:positionV relativeFrom="line">
                    <wp:posOffset>46905</wp:posOffset>
                  </wp:positionV>
                  <wp:extent cx="60960" cy="60959"/>
                  <wp:effectExtent l="0" t="0" r="0" b="0"/>
                  <wp:wrapNone/>
                  <wp:docPr id="112" name="Freeform 1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0960" cy="60959"/>
                          </a:xfrm>
                          <a:custGeom>
                            <a:rect l="l" t="t" r="r" b="b"/>
                            <a:pathLst>
                              <a:path w="1016001" h="1016000">
                                <a:moveTo>
                                  <a:pt x="1016001" y="508000"/>
                                </a:moveTo>
                                <a:cubicBezTo>
                                  <a:pt x="1016001" y="440636"/>
                                  <a:pt x="1003111" y="375835"/>
                                  <a:pt x="977331" y="313597"/>
                                </a:cubicBezTo>
                                <a:cubicBezTo>
                                  <a:pt x="951552" y="251360"/>
                                  <a:pt x="914845" y="196425"/>
                                  <a:pt x="867211" y="148790"/>
                                </a:cubicBezTo>
                                <a:cubicBezTo>
                                  <a:pt x="819576" y="101156"/>
                                  <a:pt x="764641" y="64449"/>
                                  <a:pt x="702404" y="38670"/>
                                </a:cubicBezTo>
                                <a:cubicBezTo>
                                  <a:pt x="640166" y="12890"/>
                                  <a:pt x="575365" y="0"/>
                                  <a:pt x="508001" y="0"/>
                                </a:cubicBezTo>
                                <a:cubicBezTo>
                                  <a:pt x="440635" y="0"/>
                                  <a:pt x="375834" y="12890"/>
                                  <a:pt x="313597" y="38670"/>
                                </a:cubicBezTo>
                                <a:cubicBezTo>
                                  <a:pt x="251360" y="64449"/>
                                  <a:pt x="196424" y="101156"/>
                                  <a:pt x="148790" y="148790"/>
                                </a:cubicBezTo>
                                <a:cubicBezTo>
                                  <a:pt x="101156" y="196425"/>
                                  <a:pt x="64449" y="251360"/>
                                  <a:pt x="38670" y="313597"/>
                                </a:cubicBezTo>
                                <a:cubicBezTo>
                                  <a:pt x="12890" y="375835"/>
                                  <a:pt x="0" y="440636"/>
                                  <a:pt x="1" y="508000"/>
                                </a:cubicBezTo>
                                <a:cubicBezTo>
                                  <a:pt x="0" y="575366"/>
                                  <a:pt x="12890" y="640167"/>
                                  <a:pt x="38670" y="702404"/>
                                </a:cubicBezTo>
                                <a:cubicBezTo>
                                  <a:pt x="64449" y="764641"/>
                                  <a:pt x="101156" y="819577"/>
                                  <a:pt x="148790" y="867211"/>
                                </a:cubicBezTo>
                                <a:cubicBezTo>
                                  <a:pt x="196424" y="914845"/>
                                  <a:pt x="251360" y="951552"/>
                                  <a:pt x="313597" y="977331"/>
                                </a:cubicBezTo>
                                <a:cubicBezTo>
                                  <a:pt x="375834" y="1003111"/>
                                  <a:pt x="440635" y="1016000"/>
                                  <a:pt x="508001" y="1016000"/>
                                </a:cubicBezTo>
                                <a:cubicBezTo>
                                  <a:pt x="575365" y="1016000"/>
                                  <a:pt x="640166" y="1003111"/>
                                  <a:pt x="702404" y="977331"/>
                                </a:cubicBezTo>
                                <a:cubicBezTo>
                                  <a:pt x="764641" y="951552"/>
                                  <a:pt x="819576" y="914845"/>
                                  <a:pt x="867211" y="867211"/>
                                </a:cubicBezTo>
                                <a:cubicBezTo>
                                  <a:pt x="914845" y="819577"/>
                                  <a:pt x="951552" y="764641"/>
                                  <a:pt x="977331" y="702404"/>
                                </a:cubicBezTo>
                                <a:cubicBezTo>
                                  <a:pt x="1003111" y="640167"/>
                                  <a:pt x="1016001" y="575366"/>
                                  <a:pt x="1016001" y="508000"/>
                                </a:cubicBezTo>
                                <a:close/>
                                <a:moveTo>
                                  <a:pt x="1016001" y="508000"/>
                                </a:moveTo>
                              </a:path>
                            </a:pathLst>
                          </a:custGeom>
                          <a:noFill/>
                          <a:ln w="5333" cap="flat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508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No puede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epetirse.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9" w:lineRule="exact"/>
              <w:ind w:left="1373" w:right="0" w:firstLine="0"/>
            </w:pPr>
            <w:r>
              <w:drawing>
                <wp:anchor simplePos="0" relativeHeight="251658315" behindDoc="0" locked="0" layoutInCell="1" allowOverlap="1">
                  <wp:simplePos x="0" y="0"/>
                  <wp:positionH relativeFrom="page">
                    <wp:posOffset>702944</wp:posOffset>
                  </wp:positionH>
                  <wp:positionV relativeFrom="line">
                    <wp:posOffset>53890</wp:posOffset>
                  </wp:positionV>
                  <wp:extent cx="60960" cy="60959"/>
                  <wp:effectExtent l="0" t="0" r="0" b="0"/>
                  <wp:wrapNone/>
                  <wp:docPr id="113" name="Freeform 1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0960" cy="60959"/>
                          </a:xfrm>
                          <a:custGeom>
                            <a:rect l="l" t="t" r="r" b="b"/>
                            <a:pathLst>
                              <a:path w="1016001" h="1016000">
                                <a:moveTo>
                                  <a:pt x="1016001" y="508000"/>
                                </a:moveTo>
                                <a:cubicBezTo>
                                  <a:pt x="1016001" y="440636"/>
                                  <a:pt x="1003111" y="375835"/>
                                  <a:pt x="977331" y="313597"/>
                                </a:cubicBezTo>
                                <a:cubicBezTo>
                                  <a:pt x="951552" y="251360"/>
                                  <a:pt x="914845" y="196425"/>
                                  <a:pt x="867211" y="148790"/>
                                </a:cubicBezTo>
                                <a:cubicBezTo>
                                  <a:pt x="819576" y="101156"/>
                                  <a:pt x="764641" y="64449"/>
                                  <a:pt x="702404" y="38670"/>
                                </a:cubicBezTo>
                                <a:cubicBezTo>
                                  <a:pt x="640166" y="12890"/>
                                  <a:pt x="575365" y="0"/>
                                  <a:pt x="508001" y="0"/>
                                </a:cubicBezTo>
                                <a:cubicBezTo>
                                  <a:pt x="440635" y="0"/>
                                  <a:pt x="375834" y="12890"/>
                                  <a:pt x="313597" y="38670"/>
                                </a:cubicBezTo>
                                <a:cubicBezTo>
                                  <a:pt x="251360" y="64449"/>
                                  <a:pt x="196424" y="101156"/>
                                  <a:pt x="148790" y="148790"/>
                                </a:cubicBezTo>
                                <a:cubicBezTo>
                                  <a:pt x="101156" y="196425"/>
                                  <a:pt x="64449" y="251360"/>
                                  <a:pt x="38670" y="313597"/>
                                </a:cubicBezTo>
                                <a:cubicBezTo>
                                  <a:pt x="12890" y="375835"/>
                                  <a:pt x="0" y="440636"/>
                                  <a:pt x="1" y="508000"/>
                                </a:cubicBezTo>
                                <a:cubicBezTo>
                                  <a:pt x="0" y="575366"/>
                                  <a:pt x="12890" y="640167"/>
                                  <a:pt x="38670" y="702404"/>
                                </a:cubicBezTo>
                                <a:cubicBezTo>
                                  <a:pt x="64449" y="764641"/>
                                  <a:pt x="101156" y="819577"/>
                                  <a:pt x="148790" y="867211"/>
                                </a:cubicBezTo>
                                <a:cubicBezTo>
                                  <a:pt x="196424" y="914845"/>
                                  <a:pt x="251360" y="951552"/>
                                  <a:pt x="313597" y="977331"/>
                                </a:cubicBezTo>
                                <a:cubicBezTo>
                                  <a:pt x="375834" y="1003111"/>
                                  <a:pt x="440635" y="1016000"/>
                                  <a:pt x="508001" y="1016000"/>
                                </a:cubicBezTo>
                                <a:cubicBezTo>
                                  <a:pt x="575365" y="1016000"/>
                                  <a:pt x="640166" y="1003111"/>
                                  <a:pt x="702404" y="977331"/>
                                </a:cubicBezTo>
                                <a:cubicBezTo>
                                  <a:pt x="764641" y="951552"/>
                                  <a:pt x="819576" y="914845"/>
                                  <a:pt x="867211" y="867211"/>
                                </a:cubicBezTo>
                                <a:cubicBezTo>
                                  <a:pt x="914845" y="819577"/>
                                  <a:pt x="951552" y="764641"/>
                                  <a:pt x="977331" y="702404"/>
                                </a:cubicBezTo>
                                <a:cubicBezTo>
                                  <a:pt x="1003111" y="640167"/>
                                  <a:pt x="1016001" y="575366"/>
                                  <a:pt x="1016001" y="508000"/>
                                </a:cubicBezTo>
                                <a:close/>
                                <a:moveTo>
                                  <a:pt x="1016001" y="508000"/>
                                </a:moveTo>
                              </a:path>
                            </a:pathLst>
                          </a:custGeom>
                          <a:noFill/>
                          <a:ln w="5333" cap="flat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508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Debe ser solo un carácte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27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9" w:lineRule="exact"/>
              <w:ind w:left="653" w:right="0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z w:val="24"/>
                <w:szCs w:val="24"/>
              </w:rPr>
              <w:t>4.</w:t>
            </w:r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pacing w:val="29"/>
                <w:sz w:val="24"/>
                <w:szCs w:val="24"/>
              </w:rPr>
              <w:t> 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Si aciertas: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9" w:lineRule="exact"/>
              <w:ind w:left="1373" w:right="0" w:firstLine="0"/>
            </w:pPr>
            <w:r>
              <w:drawing>
                <wp:anchor simplePos="0" relativeHeight="251658331" behindDoc="0" locked="0" layoutInCell="1" allowOverlap="1">
                  <wp:simplePos x="0" y="0"/>
                  <wp:positionH relativeFrom="page">
                    <wp:posOffset>702944</wp:posOffset>
                  </wp:positionH>
                  <wp:positionV relativeFrom="line">
                    <wp:posOffset>53890</wp:posOffset>
                  </wp:positionV>
                  <wp:extent cx="60960" cy="60959"/>
                  <wp:effectExtent l="0" t="0" r="0" b="0"/>
                  <wp:wrapNone/>
                  <wp:docPr id="114" name="Freeform 1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0960" cy="60959"/>
                          </a:xfrm>
                          <a:custGeom>
                            <a:rect l="l" t="t" r="r" b="b"/>
                            <a:pathLst>
                              <a:path w="1016001" h="1016000">
                                <a:moveTo>
                                  <a:pt x="1016001" y="508000"/>
                                </a:moveTo>
                                <a:cubicBezTo>
                                  <a:pt x="1016001" y="440636"/>
                                  <a:pt x="1003111" y="375835"/>
                                  <a:pt x="977331" y="313597"/>
                                </a:cubicBezTo>
                                <a:cubicBezTo>
                                  <a:pt x="951552" y="251360"/>
                                  <a:pt x="914845" y="196425"/>
                                  <a:pt x="867211" y="148790"/>
                                </a:cubicBezTo>
                                <a:cubicBezTo>
                                  <a:pt x="819576" y="101156"/>
                                  <a:pt x="764641" y="64449"/>
                                  <a:pt x="702404" y="38670"/>
                                </a:cubicBezTo>
                                <a:cubicBezTo>
                                  <a:pt x="640166" y="12890"/>
                                  <a:pt x="575365" y="0"/>
                                  <a:pt x="508001" y="0"/>
                                </a:cubicBezTo>
                                <a:cubicBezTo>
                                  <a:pt x="440635" y="0"/>
                                  <a:pt x="375834" y="12890"/>
                                  <a:pt x="313597" y="38670"/>
                                </a:cubicBezTo>
                                <a:cubicBezTo>
                                  <a:pt x="251360" y="64449"/>
                                  <a:pt x="196424" y="101156"/>
                                  <a:pt x="148790" y="148790"/>
                                </a:cubicBezTo>
                                <a:cubicBezTo>
                                  <a:pt x="101156" y="196425"/>
                                  <a:pt x="64449" y="251360"/>
                                  <a:pt x="38670" y="313597"/>
                                </a:cubicBezTo>
                                <a:cubicBezTo>
                                  <a:pt x="12890" y="375835"/>
                                  <a:pt x="0" y="440636"/>
                                  <a:pt x="1" y="508000"/>
                                </a:cubicBezTo>
                                <a:cubicBezTo>
                                  <a:pt x="0" y="575366"/>
                                  <a:pt x="12890" y="640167"/>
                                  <a:pt x="38670" y="702404"/>
                                </a:cubicBezTo>
                                <a:cubicBezTo>
                                  <a:pt x="64449" y="764641"/>
                                  <a:pt x="101156" y="819577"/>
                                  <a:pt x="148790" y="867211"/>
                                </a:cubicBezTo>
                                <a:cubicBezTo>
                                  <a:pt x="196424" y="914845"/>
                                  <a:pt x="251360" y="951552"/>
                                  <a:pt x="313597" y="977331"/>
                                </a:cubicBezTo>
                                <a:cubicBezTo>
                                  <a:pt x="375834" y="1003111"/>
                                  <a:pt x="440635" y="1016000"/>
                                  <a:pt x="508001" y="1016000"/>
                                </a:cubicBezTo>
                                <a:cubicBezTo>
                                  <a:pt x="575365" y="1016000"/>
                                  <a:pt x="640166" y="1003111"/>
                                  <a:pt x="702404" y="977331"/>
                                </a:cubicBezTo>
                                <a:cubicBezTo>
                                  <a:pt x="764641" y="951552"/>
                                  <a:pt x="819576" y="914845"/>
                                  <a:pt x="867211" y="867211"/>
                                </a:cubicBezTo>
                                <a:cubicBezTo>
                                  <a:pt x="914845" y="819577"/>
                                  <a:pt x="951552" y="764641"/>
                                  <a:pt x="977331" y="702404"/>
                                </a:cubicBezTo>
                                <a:cubicBezTo>
                                  <a:pt x="1003111" y="640167"/>
                                  <a:pt x="1016001" y="575366"/>
                                  <a:pt x="1016001" y="508000"/>
                                </a:cubicBezTo>
                                <a:close/>
                                <a:moveTo>
                                  <a:pt x="1016001" y="508000"/>
                                </a:moveTo>
                              </a:path>
                            </a:pathLst>
                          </a:custGeom>
                          <a:noFill/>
                          <a:ln w="5333" cap="flat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508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La letra se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evela en la palabra.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9" w:lineRule="exact"/>
              <w:ind w:left="653" w:right="0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z w:val="24"/>
                <w:szCs w:val="24"/>
              </w:rPr>
              <w:t>5.</w:t>
            </w:r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pacing w:val="29"/>
                <w:sz w:val="24"/>
                <w:szCs w:val="24"/>
              </w:rPr>
              <w:t> 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Si fallas: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9" w:lineRule="exact"/>
              <w:ind w:left="1373" w:right="0" w:firstLine="0"/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702944</wp:posOffset>
                  </wp:positionH>
                  <wp:positionV relativeFrom="line">
                    <wp:posOffset>53891</wp:posOffset>
                  </wp:positionV>
                  <wp:extent cx="60960" cy="60959"/>
                  <wp:effectExtent l="0" t="0" r="0" b="0"/>
                  <wp:wrapNone/>
                  <wp:docPr id="115" name="Freeform 1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0960" cy="60959"/>
                          </a:xfrm>
                          <a:custGeom>
                            <a:rect l="l" t="t" r="r" b="b"/>
                            <a:pathLst>
                              <a:path w="1016001" h="1016000">
                                <a:moveTo>
                                  <a:pt x="1016001" y="508000"/>
                                </a:moveTo>
                                <a:cubicBezTo>
                                  <a:pt x="1016001" y="440636"/>
                                  <a:pt x="1003111" y="375835"/>
                                  <a:pt x="977331" y="313597"/>
                                </a:cubicBezTo>
                                <a:cubicBezTo>
                                  <a:pt x="951552" y="251360"/>
                                  <a:pt x="914845" y="196425"/>
                                  <a:pt x="867211" y="148790"/>
                                </a:cubicBezTo>
                                <a:cubicBezTo>
                                  <a:pt x="819576" y="101156"/>
                                  <a:pt x="764641" y="64449"/>
                                  <a:pt x="702404" y="38670"/>
                                </a:cubicBezTo>
                                <a:cubicBezTo>
                                  <a:pt x="640166" y="12890"/>
                                  <a:pt x="575365" y="0"/>
                                  <a:pt x="508001" y="0"/>
                                </a:cubicBezTo>
                                <a:cubicBezTo>
                                  <a:pt x="440635" y="0"/>
                                  <a:pt x="375834" y="12890"/>
                                  <a:pt x="313597" y="38670"/>
                                </a:cubicBezTo>
                                <a:cubicBezTo>
                                  <a:pt x="251360" y="64449"/>
                                  <a:pt x="196424" y="101156"/>
                                  <a:pt x="148790" y="148790"/>
                                </a:cubicBezTo>
                                <a:cubicBezTo>
                                  <a:pt x="101156" y="196425"/>
                                  <a:pt x="64449" y="251360"/>
                                  <a:pt x="38670" y="313597"/>
                                </a:cubicBezTo>
                                <a:cubicBezTo>
                                  <a:pt x="12890" y="375835"/>
                                  <a:pt x="0" y="440636"/>
                                  <a:pt x="1" y="508000"/>
                                </a:cubicBezTo>
                                <a:cubicBezTo>
                                  <a:pt x="0" y="575366"/>
                                  <a:pt x="12890" y="640167"/>
                                  <a:pt x="38670" y="702404"/>
                                </a:cubicBezTo>
                                <a:cubicBezTo>
                                  <a:pt x="64449" y="764641"/>
                                  <a:pt x="101156" y="819577"/>
                                  <a:pt x="148790" y="867211"/>
                                </a:cubicBezTo>
                                <a:cubicBezTo>
                                  <a:pt x="196424" y="914845"/>
                                  <a:pt x="251360" y="951552"/>
                                  <a:pt x="313597" y="977331"/>
                                </a:cubicBezTo>
                                <a:cubicBezTo>
                                  <a:pt x="375834" y="1003111"/>
                                  <a:pt x="440635" y="1016000"/>
                                  <a:pt x="508001" y="1016000"/>
                                </a:cubicBezTo>
                                <a:cubicBezTo>
                                  <a:pt x="575365" y="1016000"/>
                                  <a:pt x="640166" y="1003111"/>
                                  <a:pt x="702404" y="977331"/>
                                </a:cubicBezTo>
                                <a:cubicBezTo>
                                  <a:pt x="764641" y="951552"/>
                                  <a:pt x="819576" y="914845"/>
                                  <a:pt x="867211" y="867211"/>
                                </a:cubicBezTo>
                                <a:cubicBezTo>
                                  <a:pt x="914845" y="819577"/>
                                  <a:pt x="951552" y="764641"/>
                                  <a:pt x="977331" y="702404"/>
                                </a:cubicBezTo>
                                <a:cubicBezTo>
                                  <a:pt x="1003111" y="640167"/>
                                  <a:pt x="1016001" y="575366"/>
                                  <a:pt x="1016001" y="508000"/>
                                </a:cubicBezTo>
                                <a:close/>
                                <a:moveTo>
                                  <a:pt x="1016001" y="508000"/>
                                </a:moveTo>
                              </a:path>
                            </a:pathLst>
                          </a:custGeom>
                          <a:noFill/>
                          <a:ln w="5333" cap="flat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508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Pie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des un intento.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9" w:lineRule="exact"/>
              <w:ind w:left="1373" w:right="0" w:firstLine="0"/>
            </w:pPr>
            <w:r>
              <w:drawing>
                <wp:anchor simplePos="0" relativeHeight="251658354" behindDoc="0" locked="0" layoutInCell="1" allowOverlap="1">
                  <wp:simplePos x="0" y="0"/>
                  <wp:positionH relativeFrom="page">
                    <wp:posOffset>702944</wp:posOffset>
                  </wp:positionH>
                  <wp:positionV relativeFrom="line">
                    <wp:posOffset>53891</wp:posOffset>
                  </wp:positionV>
                  <wp:extent cx="60960" cy="60959"/>
                  <wp:effectExtent l="0" t="0" r="0" b="0"/>
                  <wp:wrapNone/>
                  <wp:docPr id="116" name="Freeform 11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0960" cy="60959"/>
                          </a:xfrm>
                          <a:custGeom>
                            <a:rect l="l" t="t" r="r" b="b"/>
                            <a:pathLst>
                              <a:path w="1016001" h="1016000">
                                <a:moveTo>
                                  <a:pt x="1016001" y="508000"/>
                                </a:moveTo>
                                <a:cubicBezTo>
                                  <a:pt x="1016001" y="440636"/>
                                  <a:pt x="1003111" y="375835"/>
                                  <a:pt x="977331" y="313597"/>
                                </a:cubicBezTo>
                                <a:cubicBezTo>
                                  <a:pt x="951552" y="251360"/>
                                  <a:pt x="914845" y="196425"/>
                                  <a:pt x="867211" y="148790"/>
                                </a:cubicBezTo>
                                <a:cubicBezTo>
                                  <a:pt x="819576" y="101156"/>
                                  <a:pt x="764641" y="64449"/>
                                  <a:pt x="702404" y="38670"/>
                                </a:cubicBezTo>
                                <a:cubicBezTo>
                                  <a:pt x="640166" y="12890"/>
                                  <a:pt x="575365" y="0"/>
                                  <a:pt x="508001" y="0"/>
                                </a:cubicBezTo>
                                <a:cubicBezTo>
                                  <a:pt x="440635" y="0"/>
                                  <a:pt x="375834" y="12890"/>
                                  <a:pt x="313597" y="38670"/>
                                </a:cubicBezTo>
                                <a:cubicBezTo>
                                  <a:pt x="251360" y="64449"/>
                                  <a:pt x="196424" y="101156"/>
                                  <a:pt x="148790" y="148790"/>
                                </a:cubicBezTo>
                                <a:cubicBezTo>
                                  <a:pt x="101156" y="196425"/>
                                  <a:pt x="64449" y="251360"/>
                                  <a:pt x="38670" y="313597"/>
                                </a:cubicBezTo>
                                <a:cubicBezTo>
                                  <a:pt x="12890" y="375835"/>
                                  <a:pt x="0" y="440636"/>
                                  <a:pt x="1" y="508000"/>
                                </a:cubicBezTo>
                                <a:cubicBezTo>
                                  <a:pt x="0" y="575366"/>
                                  <a:pt x="12890" y="640167"/>
                                  <a:pt x="38670" y="702404"/>
                                </a:cubicBezTo>
                                <a:cubicBezTo>
                                  <a:pt x="64449" y="764641"/>
                                  <a:pt x="101156" y="819577"/>
                                  <a:pt x="148790" y="867211"/>
                                </a:cubicBezTo>
                                <a:cubicBezTo>
                                  <a:pt x="196424" y="914845"/>
                                  <a:pt x="251360" y="951552"/>
                                  <a:pt x="313597" y="977331"/>
                                </a:cubicBezTo>
                                <a:cubicBezTo>
                                  <a:pt x="375834" y="1003111"/>
                                  <a:pt x="440635" y="1016000"/>
                                  <a:pt x="508001" y="1016000"/>
                                </a:cubicBezTo>
                                <a:cubicBezTo>
                                  <a:pt x="575365" y="1016000"/>
                                  <a:pt x="640166" y="1003111"/>
                                  <a:pt x="702404" y="977331"/>
                                </a:cubicBezTo>
                                <a:cubicBezTo>
                                  <a:pt x="764641" y="951552"/>
                                  <a:pt x="819576" y="914845"/>
                                  <a:pt x="867211" y="867211"/>
                                </a:cubicBezTo>
                                <a:cubicBezTo>
                                  <a:pt x="914845" y="819577"/>
                                  <a:pt x="951552" y="764641"/>
                                  <a:pt x="977331" y="702404"/>
                                </a:cubicBezTo>
                                <a:cubicBezTo>
                                  <a:pt x="1003111" y="640167"/>
                                  <a:pt x="1016001" y="575366"/>
                                  <a:pt x="1016001" y="508000"/>
                                </a:cubicBezTo>
                                <a:close/>
                                <a:moveTo>
                                  <a:pt x="1016001" y="508000"/>
                                </a:moveTo>
                              </a:path>
                            </a:pathLst>
                          </a:custGeom>
                          <a:noFill/>
                          <a:ln w="5333" cap="flat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508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Se dibuja una parte del aho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cado.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9" w:lineRule="exact"/>
              <w:ind w:left="1293" w:right="6272" w:firstLine="0"/>
              <w:jc w:val="right"/>
            </w:pPr>
            <w:r>
              <w:drawing>
                <wp:anchor simplePos="0" relativeHeight="251658361" behindDoc="0" locked="0" layoutInCell="1" allowOverlap="1">
                  <wp:simplePos x="0" y="0"/>
                  <wp:positionH relativeFrom="page">
                    <wp:posOffset>702944</wp:posOffset>
                  </wp:positionH>
                  <wp:positionV relativeFrom="line">
                    <wp:posOffset>50716</wp:posOffset>
                  </wp:positionV>
                  <wp:extent cx="60960" cy="60959"/>
                  <wp:effectExtent l="0" t="0" r="0" b="0"/>
                  <wp:wrapNone/>
                  <wp:docPr id="117" name="Freeform 11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0960" cy="60959"/>
                          </a:xfrm>
                          <a:custGeom>
                            <a:rect l="l" t="t" r="r" b="b"/>
                            <a:pathLst>
                              <a:path w="1016001" h="1016000">
                                <a:moveTo>
                                  <a:pt x="1016001" y="508000"/>
                                </a:moveTo>
                                <a:cubicBezTo>
                                  <a:pt x="1016001" y="440636"/>
                                  <a:pt x="1003111" y="375835"/>
                                  <a:pt x="977331" y="313597"/>
                                </a:cubicBezTo>
                                <a:cubicBezTo>
                                  <a:pt x="951552" y="251360"/>
                                  <a:pt x="914845" y="196425"/>
                                  <a:pt x="867211" y="148790"/>
                                </a:cubicBezTo>
                                <a:cubicBezTo>
                                  <a:pt x="819576" y="101156"/>
                                  <a:pt x="764641" y="64449"/>
                                  <a:pt x="702404" y="38670"/>
                                </a:cubicBezTo>
                                <a:cubicBezTo>
                                  <a:pt x="640166" y="12890"/>
                                  <a:pt x="575365" y="0"/>
                                  <a:pt x="508001" y="0"/>
                                </a:cubicBezTo>
                                <a:cubicBezTo>
                                  <a:pt x="440635" y="0"/>
                                  <a:pt x="375834" y="12890"/>
                                  <a:pt x="313597" y="38670"/>
                                </a:cubicBezTo>
                                <a:cubicBezTo>
                                  <a:pt x="251360" y="64449"/>
                                  <a:pt x="196424" y="101156"/>
                                  <a:pt x="148790" y="148790"/>
                                </a:cubicBezTo>
                                <a:cubicBezTo>
                                  <a:pt x="101156" y="196425"/>
                                  <a:pt x="64449" y="251360"/>
                                  <a:pt x="38670" y="313597"/>
                                </a:cubicBezTo>
                                <a:cubicBezTo>
                                  <a:pt x="12890" y="375835"/>
                                  <a:pt x="0" y="440636"/>
                                  <a:pt x="1" y="508000"/>
                                </a:cubicBezTo>
                                <a:cubicBezTo>
                                  <a:pt x="0" y="575366"/>
                                  <a:pt x="12890" y="640167"/>
                                  <a:pt x="38670" y="702404"/>
                                </a:cubicBezTo>
                                <a:cubicBezTo>
                                  <a:pt x="64449" y="764641"/>
                                  <a:pt x="101156" y="819577"/>
                                  <a:pt x="148790" y="867211"/>
                                </a:cubicBezTo>
                                <a:cubicBezTo>
                                  <a:pt x="196424" y="914845"/>
                                  <a:pt x="251360" y="951552"/>
                                  <a:pt x="313597" y="977331"/>
                                </a:cubicBezTo>
                                <a:cubicBezTo>
                                  <a:pt x="375834" y="1003111"/>
                                  <a:pt x="440635" y="1016000"/>
                                  <a:pt x="508001" y="1016000"/>
                                </a:cubicBezTo>
                                <a:cubicBezTo>
                                  <a:pt x="575365" y="1016000"/>
                                  <a:pt x="640166" y="1003111"/>
                                  <a:pt x="702404" y="977331"/>
                                </a:cubicBezTo>
                                <a:cubicBezTo>
                                  <a:pt x="764641" y="951552"/>
                                  <a:pt x="819576" y="914845"/>
                                  <a:pt x="867211" y="867211"/>
                                </a:cubicBezTo>
                                <a:cubicBezTo>
                                  <a:pt x="914845" y="819577"/>
                                  <a:pt x="951552" y="764641"/>
                                  <a:pt x="977331" y="702404"/>
                                </a:cubicBezTo>
                                <a:cubicBezTo>
                                  <a:pt x="1003111" y="640167"/>
                                  <a:pt x="1016001" y="575366"/>
                                  <a:pt x="1016001" y="508000"/>
                                </a:cubicBezTo>
                                <a:close/>
                                <a:moveTo>
                                  <a:pt x="1016001" y="508000"/>
                                </a:moveTo>
                              </a:path>
                            </a:pathLst>
                          </a:custGeom>
                          <a:noFill/>
                          <a:ln w="5333" cap="flat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miter lim="508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La letra se ag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ega a la lista de descartadas.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65" w:lineRule="exact"/>
              <w:ind w:left="534" w:right="0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El estado se muestra así: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40" w:after="0" w:line="265" w:lineRule="exact"/>
              <w:ind w:left="1013" w:right="0" w:firstLine="0"/>
            </w:pPr>
            <w:r>
              <w:drawing>
                <wp:anchor simplePos="0" relativeHeight="251658371" behindDoc="0" locked="0" layoutInCell="1" allowOverlap="1">
                  <wp:simplePos x="0" y="0"/>
                  <wp:positionH relativeFrom="page">
                    <wp:posOffset>472058</wp:posOffset>
                  </wp:positionH>
                  <wp:positionV relativeFrom="line">
                    <wp:posOffset>90340</wp:posOffset>
                  </wp:positionV>
                  <wp:extent cx="65532" cy="65531"/>
                  <wp:effectExtent l="0" t="0" r="0" b="0"/>
                  <wp:wrapNone/>
                  <wp:docPr id="118" name="Freeform 11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Intentos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estantes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9" w:lineRule="exact"/>
              <w:ind w:left="1013" w:right="0" w:firstLine="0"/>
            </w:pPr>
            <w:r>
              <w:drawing>
                <wp:anchor simplePos="0" relativeHeight="251658378" behindDoc="0" locked="0" layoutInCell="1" allowOverlap="1">
                  <wp:simplePos x="0" y="0"/>
                  <wp:positionH relativeFrom="page">
                    <wp:posOffset>472058</wp:posOffset>
                  </wp:positionH>
                  <wp:positionV relativeFrom="line">
                    <wp:posOffset>51605</wp:posOffset>
                  </wp:positionV>
                  <wp:extent cx="65532" cy="65531"/>
                  <wp:effectExtent l="0" t="0" r="0" b="0"/>
                  <wp:wrapNone/>
                  <wp:docPr id="119" name="Freeform 11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Letras usadas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27" w:lineRule="exact"/>
              <w:ind w:left="1013" w:right="8125" w:firstLine="0"/>
            </w:pPr>
            <w:r>
              <w:drawing>
                <wp:anchor simplePos="0" relativeHeight="251658384" behindDoc="0" locked="0" layoutInCell="1" allowOverlap="1">
                  <wp:simplePos x="0" y="0"/>
                  <wp:positionH relativeFrom="page">
                    <wp:posOffset>472058</wp:posOffset>
                  </wp:positionH>
                  <wp:positionV relativeFrom="line">
                    <wp:posOffset>44620</wp:posOffset>
                  </wp:positionV>
                  <wp:extent cx="65532" cy="65531"/>
                  <wp:effectExtent l="0" t="0" r="0" b="0"/>
                  <wp:wrapNone/>
                  <wp:docPr id="120" name="Freeform 12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14"/>
                <w:sz w:val="24"/>
                <w:szCs w:val="24"/>
              </w:rPr>
              <w:t>A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vance de la palabra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>
              <w:br w:type="textWrapping" w:clear="all"/>
            </w:r>
            <w:r>
              <w:drawing>
                <wp:anchor simplePos="0" relativeHeight="251658391" behindDoc="0" locked="0" layoutInCell="1" allowOverlap="1">
                  <wp:simplePos x="0" y="0"/>
                  <wp:positionH relativeFrom="page">
                    <wp:posOffset>472058</wp:posOffset>
                  </wp:positionH>
                  <wp:positionV relativeFrom="line">
                    <wp:posOffset>40810</wp:posOffset>
                  </wp:positionV>
                  <wp:extent cx="65532" cy="65531"/>
                  <wp:effectExtent l="0" t="0" r="0" b="0"/>
                  <wp:wrapNone/>
                  <wp:docPr id="121" name="Freeform 12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Dibujo del aho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cado actual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612" w:after="0" w:line="398" w:lineRule="exact"/>
              <w:ind w:left="534" w:right="0" w:firstLine="0"/>
            </w:pPr>
            <w:r/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¿Cómo Ganar?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00" w:after="0" w:line="265" w:lineRule="exact"/>
              <w:ind w:left="534" w:right="0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Ganará el jugador si: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14" w:after="0" w:line="479" w:lineRule="exact"/>
              <w:ind w:left="534" w:right="4130" w:firstLine="0"/>
            </w:pPr>
            <w:r/>
            <w:r>
              <w:rPr lang="en-GB" sz="24" baseline="0" dirty="0">
                <w:jc w:val="left"/>
                <w:rFonts w:ascii="Arial" w:hAnsi="Arial" w:cs="Arial"/>
                <w:color w:val="000000"/>
                <w:sz w:val="24"/>
                <w:szCs w:val="24"/>
              </w:rPr>
              <w:t>✔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1"/>
                <w:sz w:val="24"/>
                <w:szCs w:val="24"/>
              </w:rPr>
              <w:t> Completa todas las letras de la palabra antes de quedarse sin intentos.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El sistema mostrará: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40" w:after="0" w:line="231" w:lineRule="exact"/>
              <w:ind w:left="534" w:right="0" w:firstLine="0"/>
            </w:pPr>
            <w:r/>
            <w:r>
              <w:rPr lang="en-GB" sz="20" baseline="0" dirty="0">
                <w:jc w:val="left"/>
                <w:rFonts w:ascii="Arial" w:hAnsi="Arial" w:cs="Arial"/>
                <w:color w:val="000000"/>
                <w:sz w:val="20"/>
                <w:szCs w:val="20"/>
              </w:rPr>
              <w:t>✔</w:t>
            </w:r>
            <w:r>
              <w:rPr lang="en-GB" sz="20" baseline="0" dirty="0">
                <w:jc w:val="left"/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 ¡Palabra completada!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40" w:after="0" w:line="226" w:lineRule="exact"/>
              <w:ind w:left="534" w:right="0" w:firstLine="0"/>
            </w:pPr>
            <w:r/>
            <w:r>
              <w:rPr lang="en-GB" sz="20" baseline="0" dirty="0">
                <w:jc w:val="left"/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La palabra es: &lt;palabra&gt;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699" w:after="0" w:line="398" w:lineRule="exact"/>
              <w:ind w:left="534" w:right="0" w:firstLine="0"/>
            </w:pPr>
            <w:r/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Der</w:t>
            </w:r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pacing w:val="-7"/>
                <w:sz w:val="36"/>
                <w:szCs w:val="36"/>
              </w:rPr>
              <w:t>r</w:t>
            </w:r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ota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00" w:after="0" w:line="265" w:lineRule="exact"/>
              <w:ind w:left="534" w:right="0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El jugador pie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de si: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14" w:after="0" w:line="479" w:lineRule="exact"/>
              <w:ind w:left="534" w:right="5158" w:firstLine="0"/>
            </w:pPr>
            <w:r/>
            <w:r>
              <w:rPr lang="en-GB" sz="24" baseline="0" dirty="0">
                <w:jc w:val="left"/>
                <w:rFonts w:ascii="Arial" w:hAnsi="Arial" w:cs="Arial"/>
                <w:color w:val="000000"/>
                <w:sz w:val="24"/>
                <w:szCs w:val="24"/>
              </w:rPr>
              <w:t>❌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 Se quedan sin intentos antes de completar la palabra.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>
              <w:br w:type="textWrapping" w:clear="all"/>
            </w:r>
            <w:r/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Apa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ecerá el dibujo final del aho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cado y el mensaje de der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1"/>
                <w:sz w:val="24"/>
                <w:szCs w:val="24"/>
              </w:rPr>
              <w:t>ota.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692" w:after="0" w:line="398" w:lineRule="exact"/>
              <w:ind w:left="534" w:right="0" w:firstLine="0"/>
            </w:pPr>
            <w:r/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 Reinicio y continuación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00" w:after="0" w:line="265" w:lineRule="exact"/>
              <w:ind w:left="534" w:right="0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Al completar o pe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der una palabra: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00" w:after="0" w:line="265" w:lineRule="exact"/>
              <w:ind w:left="933" w:right="3911" w:firstLine="0"/>
              <w:jc w:val="right"/>
            </w:pPr>
            <w:r>
              <w:drawing>
                <wp:anchor simplePos="0" relativeHeight="251658497" behindDoc="0" locked="0" layoutInCell="1" allowOverlap="1">
                  <wp:simplePos x="0" y="0"/>
                  <wp:positionH relativeFrom="page">
                    <wp:posOffset>472058</wp:posOffset>
                  </wp:positionH>
                  <wp:positionV relativeFrom="line">
                    <wp:posOffset>191939</wp:posOffset>
                  </wp:positionV>
                  <wp:extent cx="65532" cy="65531"/>
                  <wp:effectExtent l="0" t="0" r="0" b="0"/>
                  <wp:wrapNone/>
                  <wp:docPr id="122" name="Freeform 12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Si aún quedan palabras en el nivel, inicia automáticamente la siguiente.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848" w:line="239" w:lineRule="exact"/>
              <w:ind w:left="1013" w:right="0" w:firstLine="0"/>
            </w:pPr>
            <w:r>
              <w:drawing>
                <wp:anchor simplePos="0" relativeHeight="251658503" behindDoc="0" locked="0" layoutInCell="1" allowOverlap="1">
                  <wp:simplePos x="0" y="0"/>
                  <wp:positionH relativeFrom="page">
                    <wp:posOffset>472058</wp:posOffset>
                  </wp:positionH>
                  <wp:positionV relativeFrom="line">
                    <wp:posOffset>51604</wp:posOffset>
                  </wp:positionV>
                  <wp:extent cx="65532" cy="65531"/>
                  <wp:effectExtent l="0" t="0" r="0" b="0"/>
                  <wp:wrapNone/>
                  <wp:docPr id="123" name="Freeform 12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Si ya no hay palabras disponibles o deseas sali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27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,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eg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esas al menú.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554"/>
        </w:trPr>
        <w:tc>
          <w:tcPr>
            <w:tcW w:w="1190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  <w:sectPr>
          <w:type w:val="continuous"/>
          <w:pgSz w:w="11920" w:h="16848"/>
          <w:pgMar w:top="0" w:right="0" w:bottom="0" w:left="0" w:header="708" w:footer="708" w:gutter="0"/>
          <w:docGrid w:linePitch="360"/>
        </w:sectPr>
      </w:pPr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</w:p>
    <w:tbl>
      <w:tblPr>
        <w:tblStyle w:val="TableGrid"/>
        <w:tblLayout w:type="fixed"/>
        <w:tblpPr w:leftFromText="0" w:rightFromText="0" w:vertAnchor="text" w:horzAnchor="page" w:tblpX="0" w:tblpY="0"/>
        <w:tblOverlap w:val="never"/>
        "
        <w:tblW w:w="11889" w:type="dxa"/>
        <w:tblLook w:val="04A0" w:firstRow="1" w:lastRow="0" w:firstColumn="1" w:lastColumn="0" w:noHBand="0" w:noVBand="1"/>
      </w:tblPr>
      <w:tblGrid>
        <w:gridCol w:w="562"/>
        <w:gridCol w:w="4442"/>
        <w:gridCol w:w="6349"/>
        <w:gridCol w:w="555"/>
      </w:tblGrid>
      <w:tr>
        <w:trPr>
          <w:trHeight w:hRule="exact" w:val="554"/>
        </w:trPr>
        <w:tc>
          <w:tcPr>
            <w:tcW w:w="1190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</w:tr>
      <w:tr>
        <w:trPr>
          <w:trHeight w:hRule="exact" w:val="3847"/>
        </w:trPr>
        <w:tc>
          <w:tcPr>
            <w:tcW w:w="56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329" behindDoc="0" locked="0" layoutInCell="1" allowOverlap="1">
                  <wp:simplePos x="0" y="0"/>
                  <wp:positionH relativeFrom="page">
                    <wp:posOffset>339725</wp:posOffset>
                  </wp:positionH>
                  <wp:positionV relativeFrom="paragraph">
                    <wp:posOffset>2430463</wp:posOffset>
                  </wp:positionV>
                  <wp:extent cx="6883399" cy="2514550"/>
                  <wp:effectExtent l="0" t="0" r="0" b="0"/>
                  <wp:wrapNone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883399" cy="2514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792" w:type="dxa"/>
            <w:gridSpan w:val="2"/>
            <w:tcBorders>
              <w:top w:val="nil"/>
              <w:left w:val="nil"/>
              <w:right w:val="nil"/>
            </w:tcBorders>
            <w:shd w:val="clear" w:color="auto" w:fill="D9D9D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398" w:lineRule="exact"/>
              <w:ind w:left="0" w:right="0" w:firstLine="0"/>
            </w:pPr>
            <w:r/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Ejemplos: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160" w:after="0" w:line="265" w:lineRule="exact"/>
              <w:ind w:left="0" w:right="0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Entrada del jugador: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75" w:after="0" w:line="479" w:lineRule="exact"/>
              <w:ind w:left="0" w:right="8541" w:firstLine="0"/>
            </w:pPr>
            <w:r/>
            <w:r>
              <w:rPr lang="en-GB" sz="20" baseline="0" dirty="0">
                <w:jc w:val="left"/>
                <w:rFonts w:ascii="Courier New" w:hAnsi="Courier New" w:cs="Courier New"/>
                <w:i/>
                <w:iCs/>
                <w:color w:val="000000"/>
                <w:spacing w:val="-1"/>
                <w:sz w:val="20"/>
                <w:szCs w:val="20"/>
              </w:rPr>
              <w:t>INTRODUCE LETRA: 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>
              <w:rPr lang="en-GB" sz="24" baseline="0" dirty="0">
                <w:jc w:val="left"/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Mensaje posible: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00" w:after="0" w:line="239" w:lineRule="exact"/>
              <w:ind w:left="454" w:right="5586" w:firstLine="0"/>
            </w:pPr>
            <w:r>
              <w:drawing>
                <wp:anchor simplePos="0" relativeHeight="251658278" behindDoc="0" locked="0" layoutInCell="1" allowOverlap="1">
                  <wp:simplePos x="0" y="0"/>
                  <wp:positionH relativeFrom="page">
                    <wp:posOffset>114871</wp:posOffset>
                  </wp:positionH>
                  <wp:positionV relativeFrom="line">
                    <wp:posOffset>184955</wp:posOffset>
                  </wp:positionV>
                  <wp:extent cx="65532" cy="65531"/>
                  <wp:effectExtent l="0" t="0" r="0" b="0"/>
                  <wp:wrapNone/>
                  <wp:docPr id="125" name="Freeform 1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Si aciertas: “¡Has acertado la letra! Sigue así.”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>
              <w:drawing>
                <wp:anchor simplePos="0" relativeHeight="251658284" behindDoc="0" locked="0" layoutInCell="1" allowOverlap="1">
                  <wp:simplePos x="0" y="0"/>
                  <wp:positionH relativeFrom="page">
                    <wp:posOffset>114871</wp:posOffset>
                  </wp:positionH>
                  <wp:positionV relativeFrom="line">
                    <wp:posOffset>61130</wp:posOffset>
                  </wp:positionV>
                  <wp:extent cx="65532" cy="65531"/>
                  <wp:effectExtent l="0" t="0" r="0" b="0"/>
                  <wp:wrapNone/>
                  <wp:docPr id="126" name="Freeform 1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Si fallas: “¡Has fallado la letra!”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687" w:after="245" w:line="403" w:lineRule="exact"/>
              <w:ind w:left="0" w:right="0" w:firstLine="0"/>
            </w:pPr>
            <w:r/>
            <w:r>
              <w:rPr lang="en-GB" sz="36" baseline="0" dirty="0">
                <w:jc w:val="left"/>
                <w:rFonts w:ascii="Arial" w:hAnsi="Arial" w:cs="Arial"/>
                <w:b/>
                <w:bCs/>
                <w:color w:val="000000"/>
                <w:sz w:val="36"/>
                <w:szCs w:val="36"/>
              </w:rPr>
              <w:t>¡</w:t>
            </w:r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Er</w:t>
            </w:r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pacing w:val="-7"/>
                <w:sz w:val="36"/>
                <w:szCs w:val="36"/>
              </w:rPr>
              <w:t>r</w:t>
            </w:r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o</w:t>
            </w:r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pacing w:val="-7"/>
                <w:sz w:val="36"/>
                <w:szCs w:val="36"/>
              </w:rPr>
              <w:t>r</w:t>
            </w:r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es f</w:t>
            </w:r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pacing w:val="-7"/>
                <w:sz w:val="36"/>
                <w:szCs w:val="36"/>
              </w:rPr>
              <w:t>r</w:t>
            </w:r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ecuentes del usuario!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 </w:t>
            </w:r>
            <w:r/>
            <w:r/>
          </w:p>
        </w:tc>
        <w:tc>
          <w:tcPr>
            <w:tcW w:w="55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</w:tr>
      <w:tr>
        <w:trPr>
          <w:trHeight w:hRule="exact" w:val="783"/>
        </w:trPr>
        <w:tc>
          <w:tcPr>
            <w:tcW w:w="562" w:type="dxa"/>
            <w:vMerge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  <w:tc>
          <w:tcPr>
            <w:tcW w:w="4442" w:type="dxa"/>
            <w:shd w:val="clear" w:color="auto" w:fill="D9D9D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530" w:line="240" w:lineRule="auto"/>
              <w:ind w:left="1661" w:right="-18" w:firstLine="0"/>
              <w:jc w:val="right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Situación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6349" w:type="dxa"/>
            <w:shd w:val="clear" w:color="auto" w:fill="D9D9D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530" w:line="240" w:lineRule="auto"/>
              <w:ind w:left="2064" w:right="2134" w:firstLine="0"/>
              <w:jc w:val="right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Mensaje del sistema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555" w:type="dxa"/>
            <w:vMerge/>
            <w:tcBorders>
              <w:top w:val="nil"/>
              <w:bottom w:val="nil"/>
              <w:right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</w:tr>
      <w:tr>
        <w:trPr>
          <w:trHeight w:hRule="exact" w:val="783"/>
        </w:trPr>
        <w:tc>
          <w:tcPr>
            <w:tcW w:w="562" w:type="dxa"/>
            <w:vMerge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  <w:tc>
          <w:tcPr>
            <w:tcW w:w="4442" w:type="dxa"/>
            <w:shd w:val="clear" w:color="auto" w:fill="D9D9D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519" w:line="240" w:lineRule="auto"/>
              <w:ind w:left="2" w:right="-18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z w:val="24"/>
                <w:szCs w:val="24"/>
              </w:rPr>
              <w:t>Se escribe más de una letra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6349" w:type="dxa"/>
            <w:shd w:val="clear" w:color="auto" w:fill="D9D9D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519" w:line="240" w:lineRule="auto"/>
              <w:ind w:left="22" w:right="-18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z w:val="24"/>
                <w:szCs w:val="24"/>
              </w:rPr>
              <w:t>"Has puesto más de una letra"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555" w:type="dxa"/>
            <w:vMerge/>
            <w:tcBorders>
              <w:top w:val="nil"/>
              <w:bottom w:val="nil"/>
              <w:right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</w:tr>
      <w:tr>
        <w:trPr>
          <w:trHeight w:hRule="exact" w:val="783"/>
        </w:trPr>
        <w:tc>
          <w:tcPr>
            <w:tcW w:w="562" w:type="dxa"/>
            <w:vMerge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  <w:tc>
          <w:tcPr>
            <w:tcW w:w="4442" w:type="dxa"/>
            <w:shd w:val="clear" w:color="auto" w:fill="D9D9D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523" w:line="240" w:lineRule="auto"/>
              <w:ind w:left="2" w:right="-18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z w:val="24"/>
                <w:szCs w:val="24"/>
              </w:rPr>
              <w:t>Se repite una letra descartada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6349" w:type="dxa"/>
            <w:shd w:val="clear" w:color="auto" w:fill="D9D9D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523" w:line="240" w:lineRule="auto"/>
              <w:ind w:left="22" w:right="-18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z w:val="24"/>
                <w:szCs w:val="24"/>
              </w:rPr>
              <w:t>"Esa letra ya la habías dicho"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555" w:type="dxa"/>
            <w:vMerge/>
            <w:tcBorders>
              <w:top w:val="nil"/>
              <w:bottom w:val="nil"/>
              <w:right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</w:tr>
      <w:tr>
        <w:trPr>
          <w:trHeight w:hRule="exact" w:val="783"/>
        </w:trPr>
        <w:tc>
          <w:tcPr>
            <w:tcW w:w="562" w:type="dxa"/>
            <w:vMerge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  <w:tc>
          <w:tcPr>
            <w:tcW w:w="4442" w:type="dxa"/>
            <w:shd w:val="clear" w:color="auto" w:fill="D9D9D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527" w:line="240" w:lineRule="auto"/>
              <w:ind w:left="2" w:right="-18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z w:val="24"/>
                <w:szCs w:val="24"/>
              </w:rPr>
              <w:t>Se repite una letra acertada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6349" w:type="dxa"/>
            <w:shd w:val="clear" w:color="auto" w:fill="D9D9D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527" w:line="240" w:lineRule="auto"/>
              <w:ind w:left="22" w:right="-18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z w:val="24"/>
                <w:szCs w:val="24"/>
              </w:rPr>
              <w:t>"</w:t>
            </w:r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pacing w:val="-25"/>
                <w:sz w:val="24"/>
                <w:szCs w:val="24"/>
              </w:rPr>
              <w:t>Y</w:t>
            </w:r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pacing w:val="-1"/>
                <w:sz w:val="24"/>
                <w:szCs w:val="24"/>
              </w:rPr>
              <w:t>a la has acertado"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555" w:type="dxa"/>
            <w:vMerge/>
            <w:tcBorders>
              <w:top w:val="nil"/>
              <w:bottom w:val="nil"/>
              <w:right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</w:tr>
      <w:tr>
        <w:trPr>
          <w:trHeight w:hRule="exact" w:val="776"/>
        </w:trPr>
        <w:tc>
          <w:tcPr>
            <w:tcW w:w="562" w:type="dxa"/>
            <w:vMerge/>
            <w:tcBorders>
              <w:top w:val="nil"/>
              <w:left w:val="nil"/>
              <w:bottom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  <w:tc>
          <w:tcPr>
            <w:tcW w:w="4442" w:type="dxa"/>
            <w:shd w:val="clear" w:color="auto" w:fill="D9D9D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523" w:line="240" w:lineRule="auto"/>
              <w:ind w:left="2" w:right="-18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z w:val="24"/>
                <w:szCs w:val="24"/>
              </w:rPr>
              <w:t>No es una letra del abecedario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6349" w:type="dxa"/>
            <w:shd w:val="clear" w:color="auto" w:fill="D9D9D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523" w:line="240" w:lineRule="auto"/>
              <w:ind w:left="22" w:right="-18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z w:val="24"/>
                <w:szCs w:val="24"/>
              </w:rPr>
              <w:t>"No has introducido una letra del abecedario"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555" w:type="dxa"/>
            <w:vMerge/>
            <w:tcBorders>
              <w:top w:val="nil"/>
              <w:bottom w:val="nil"/>
              <w:right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</w:tr>
      <w:tr>
        <w:trPr>
          <w:trHeight w:hRule="exact" w:val="6070"/>
        </w:trPr>
        <w:tc>
          <w:tcPr>
            <w:tcW w:w="56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  <w:tc>
          <w:tcPr>
            <w:tcW w:w="10792" w:type="dxa"/>
            <w:gridSpan w:val="2"/>
            <w:tcBorders>
              <w:left w:val="nil"/>
              <w:bottom w:val="nil"/>
              <w:right w:val="nil"/>
            </w:tcBorders>
            <w:shd w:val="clear" w:color="auto" w:fill="D9D9D9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31" w:after="0" w:line="265" w:lineRule="exact"/>
              <w:ind w:left="0" w:right="-18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z w:val="24"/>
                <w:szCs w:val="24"/>
              </w:rPr>
              <w:t>El sistema obliga a ingresar una letra válida antes de continua</w:t>
            </w:r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pacing w:val="-14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color w:val="000000"/>
                <w:spacing w:val="-1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692" w:after="0" w:line="398" w:lineRule="exact"/>
              <w:ind w:left="0" w:right="0" w:firstLine="0"/>
            </w:pPr>
            <w:r/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 Consejos de uso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00" w:after="0" w:line="265" w:lineRule="exact"/>
              <w:ind w:left="472" w:right="0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114871</wp:posOffset>
                  </wp:positionH>
                  <wp:positionV relativeFrom="line">
                    <wp:posOffset>191940</wp:posOffset>
                  </wp:positionV>
                  <wp:extent cx="65532" cy="65531"/>
                  <wp:effectExtent l="0" t="0" r="0" b="0"/>
                  <wp:wrapNone/>
                  <wp:docPr id="127" name="Freeform 1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Juega prime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o en nivel fácil para familiarizarte.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9" w:lineRule="exact"/>
              <w:ind w:left="472" w:right="0" w:firstLine="0"/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114871</wp:posOffset>
                  </wp:positionH>
                  <wp:positionV relativeFrom="line">
                    <wp:posOffset>51605</wp:posOffset>
                  </wp:positionV>
                  <wp:extent cx="65532" cy="65531"/>
                  <wp:effectExtent l="0" t="0" r="0" b="0"/>
                  <wp:wrapNone/>
                  <wp:docPr id="128" name="Freeform 1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Evita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epetir letras: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evisa siemp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 la lista de descartadas.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9" w:lineRule="exact"/>
              <w:ind w:left="472" w:right="0" w:firstLine="0"/>
            </w:pPr>
            <w:r>
              <w:drawing>
                <wp:anchor simplePos="0" relativeHeight="251658356" behindDoc="0" locked="0" layoutInCell="1" allowOverlap="1">
                  <wp:simplePos x="0" y="0"/>
                  <wp:positionH relativeFrom="page">
                    <wp:posOffset>114871</wp:posOffset>
                  </wp:positionH>
                  <wp:positionV relativeFrom="line">
                    <wp:posOffset>51605</wp:posOffset>
                  </wp:positionV>
                  <wp:extent cx="65532" cy="65531"/>
                  <wp:effectExtent l="0" t="0" r="0" b="0"/>
                  <wp:wrapNone/>
                  <wp:docPr id="129" name="Freeform 1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Usa lógica: empieza con vocales y consonantes comunes (s,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27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, n, l).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27" w:lineRule="exact"/>
              <w:ind w:left="454" w:right="563" w:firstLine="0"/>
            </w:pPr>
            <w:r>
              <w:drawing>
                <wp:anchor simplePos="0" relativeHeight="251658363" behindDoc="0" locked="0" layoutInCell="1" allowOverlap="1">
                  <wp:simplePos x="0" y="0"/>
                  <wp:positionH relativeFrom="page">
                    <wp:posOffset>114871</wp:posOffset>
                  </wp:positionH>
                  <wp:positionV relativeFrom="line">
                    <wp:posOffset>40810</wp:posOffset>
                  </wp:positionV>
                  <wp:extent cx="65532" cy="65531"/>
                  <wp:effectExtent l="0" t="0" r="0" b="0"/>
                  <wp:wrapNone/>
                  <wp:docPr id="130" name="Freeform 1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Las palabras son generalmente muy específicas, por lo que deberás tener algún conocimiento sob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  </w:t>
            </w:r>
            <w:r/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conceptos de tecnologías en algunos niveles como el medio 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39" w:lineRule="exact"/>
              <w:ind w:left="472" w:right="0" w:firstLine="0"/>
            </w:pPr>
            <w:r>
              <w:drawing>
                <wp:anchor simplePos="0" relativeHeight="251658372" behindDoc="0" locked="0" layoutInCell="1" allowOverlap="1">
                  <wp:simplePos x="0" y="0"/>
                  <wp:positionH relativeFrom="page">
                    <wp:posOffset>114871</wp:posOffset>
                  </wp:positionH>
                  <wp:positionV relativeFrom="line">
                    <wp:posOffset>51605</wp:posOffset>
                  </wp:positionV>
                  <wp:extent cx="65532" cy="65531"/>
                  <wp:effectExtent l="0" t="0" r="0" b="0"/>
                  <wp:wrapNone/>
                  <wp:docPr id="131" name="Freeform 1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1">
                            <a:off x="0" y="0"/>
                            <a:ext cx="65532" cy="65531"/>
                          </a:xfrm>
                          <a:custGeom>
                            <a:rect l="l" t="t" r="r" b="b"/>
                            <a:pathLst>
                              <a:path w="1092201" h="1092200">
                                <a:moveTo>
                                  <a:pt x="1092201" y="546100"/>
                                </a:moveTo>
                                <a:cubicBezTo>
                                  <a:pt x="1092200" y="473683"/>
                                  <a:pt x="1078344" y="404022"/>
                                  <a:pt x="1050631" y="337117"/>
                                </a:cubicBezTo>
                                <a:cubicBezTo>
                                  <a:pt x="1022918" y="270212"/>
                                  <a:pt x="983458" y="211156"/>
                                  <a:pt x="932251" y="159950"/>
                                </a:cubicBezTo>
                                <a:cubicBezTo>
                                  <a:pt x="881045" y="108743"/>
                                  <a:pt x="821989" y="69283"/>
                                  <a:pt x="755084" y="41570"/>
                                </a:cubicBezTo>
                                <a:cubicBezTo>
                                  <a:pt x="688179" y="13857"/>
                                  <a:pt x="618518" y="1"/>
                                  <a:pt x="546101" y="0"/>
                                </a:cubicBezTo>
                                <a:cubicBezTo>
                                  <a:pt x="473683" y="1"/>
                                  <a:pt x="404022" y="13857"/>
                                  <a:pt x="337117" y="41570"/>
                                </a:cubicBezTo>
                                <a:cubicBezTo>
                                  <a:pt x="270212" y="69283"/>
                                  <a:pt x="211156" y="108743"/>
                                  <a:pt x="159949" y="159950"/>
                                </a:cubicBezTo>
                                <a:cubicBezTo>
                                  <a:pt x="108743" y="211156"/>
                                  <a:pt x="69283" y="270212"/>
                                  <a:pt x="41570" y="337117"/>
                                </a:cubicBezTo>
                                <a:cubicBezTo>
                                  <a:pt x="13857" y="404022"/>
                                  <a:pt x="0" y="473683"/>
                                  <a:pt x="1" y="546100"/>
                                </a:cubicBezTo>
                                <a:cubicBezTo>
                                  <a:pt x="0" y="618518"/>
                                  <a:pt x="13857" y="688179"/>
                                  <a:pt x="41570" y="755084"/>
                                </a:cubicBezTo>
                                <a:cubicBezTo>
                                  <a:pt x="69283" y="821989"/>
                                  <a:pt x="108743" y="881045"/>
                                  <a:pt x="159949" y="932252"/>
                                </a:cubicBezTo>
                                <a:cubicBezTo>
                                  <a:pt x="211156" y="983458"/>
                                  <a:pt x="270212" y="1022918"/>
                                  <a:pt x="337117" y="1050631"/>
                                </a:cubicBezTo>
                                <a:cubicBezTo>
                                  <a:pt x="404022" y="1078344"/>
                                  <a:pt x="473683" y="1092200"/>
                                  <a:pt x="546101" y="1092200"/>
                                </a:cubicBezTo>
                                <a:cubicBezTo>
                                  <a:pt x="618518" y="1092200"/>
                                  <a:pt x="688179" y="1078344"/>
                                  <a:pt x="755084" y="1050631"/>
                                </a:cubicBezTo>
                                <a:cubicBezTo>
                                  <a:pt x="821989" y="1022918"/>
                                  <a:pt x="881045" y="983458"/>
                                  <a:pt x="932251" y="932252"/>
                                </a:cubicBezTo>
                                <a:cubicBezTo>
                                  <a:pt x="983458" y="881045"/>
                                  <a:pt x="1022918" y="821989"/>
                                  <a:pt x="1050631" y="755084"/>
                                </a:cubicBezTo>
                                <a:cubicBezTo>
                                  <a:pt x="1078344" y="688179"/>
                                  <a:pt x="1092200" y="618518"/>
                                  <a:pt x="1092201" y="546100"/>
                                </a:cubicBezTo>
                                <a:close/>
                                <a:moveTo>
                                  <a:pt x="1092201" y="54610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761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En modo Diablo, arriesga bien: solo tienes 2 intentos. Con palabras que el 99% falla ;)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532" w:after="0" w:line="398" w:lineRule="exact"/>
              <w:ind w:left="0" w:right="0" w:firstLine="0"/>
            </w:pPr>
            <w:r/>
            <w:r>
              <w:rPr lang="en-GB" sz="36" baseline="0" dirty="0">
                <w:jc w:val="left"/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Soporte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200" w:after="1013" w:line="239" w:lineRule="exact"/>
              <w:ind w:left="0" w:right="284" w:firstLine="0"/>
            </w:pPr>
            <w:r/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Para soporte,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eportes o suge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encias, contactar a los desar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ollado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es originales. Gabriel Rodrigo Enríquez  </w:t>
            </w:r>
            <w:r/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Guerra y Fernando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5"/>
                <w:sz w:val="24"/>
                <w:szCs w:val="24"/>
              </w:rPr>
              <w:t> 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Alejand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pacing w:val="-9"/>
                <w:sz w:val="24"/>
                <w:szCs w:val="24"/>
              </w:rPr>
              <w:t>r</w:t>
            </w:r>
            <w:r>
              <w:rPr lang="en-GB" sz="24" baseline="0" dirty="0">
                <w:jc w:val="left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o Hernández Ramos  </w:t>
            </w:r>
            <w:r/>
            <w:r/>
          </w:p>
        </w:tc>
        <w:tc>
          <w:tcPr>
            <w:tcW w:w="55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</w:tr>
      <w:tr>
        <w:trPr>
          <w:trHeight w:hRule="exact" w:val="2460"/>
        </w:trPr>
        <w:tc>
          <w:tcPr>
            <w:tcW w:w="1190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  <w:sectPr>
          <w:type w:val="continuous"/>
          <w:pgSz w:w="11920" w:h="16848"/>
          <w:pgMar w:top="0" w:right="0" w:bottom="0" w:left="0" w:header="708" w:footer="708" w:gutter="0"/>
          <w:docGrid w:linePitch="360"/>
        </w:sectPr>
      </w:pPr>
      <w:r/>
    </w:p>
    <w:p>
      <w:r/>
    </w:p>
    <w:sectPr>
      <w:type w:val="continuous"/>
      <w:pgSz w:w="11920" w:h="1684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124" Type="http://schemas.openxmlformats.org/officeDocument/2006/relationships/image" Target="media/image1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2025-12-11T04:59:56Z</dcterms:created>
  <dcterms:modified xsi:type="dcterms:W3CDTF">2025-12-11T04:59:56Z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